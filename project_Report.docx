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B470" w14:textId="554753AC" w:rsidR="00855982" w:rsidRDefault="00855982" w:rsidP="00995AF2">
      <w:pPr>
        <w:spacing w:line="480" w:lineRule="auto"/>
        <w:jc w:val="center"/>
      </w:pPr>
    </w:p>
    <w:p w14:paraId="41AC4458" w14:textId="77777777" w:rsidR="00995AF2" w:rsidRDefault="00995AF2" w:rsidP="00995AF2">
      <w:pPr>
        <w:spacing w:line="480" w:lineRule="auto"/>
        <w:jc w:val="center"/>
      </w:pPr>
    </w:p>
    <w:p w14:paraId="1E7B7D2C" w14:textId="77777777" w:rsidR="00995AF2" w:rsidRDefault="00995AF2" w:rsidP="00995AF2">
      <w:pPr>
        <w:spacing w:line="480" w:lineRule="auto"/>
        <w:jc w:val="center"/>
      </w:pPr>
    </w:p>
    <w:p w14:paraId="300D102A" w14:textId="77777777" w:rsidR="00995AF2" w:rsidRDefault="00995AF2" w:rsidP="00995AF2">
      <w:pPr>
        <w:spacing w:line="480" w:lineRule="auto"/>
        <w:jc w:val="center"/>
      </w:pPr>
    </w:p>
    <w:p w14:paraId="4D8607B0" w14:textId="736E54EE" w:rsidR="00995AF2" w:rsidRPr="00081E25" w:rsidRDefault="00995AF2" w:rsidP="00995AF2">
      <w:pPr>
        <w:spacing w:line="480" w:lineRule="auto"/>
        <w:jc w:val="center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Web Development Fundamentals</w:t>
      </w:r>
    </w:p>
    <w:p w14:paraId="772F9C04" w14:textId="1586D3D1" w:rsidR="00995AF2" w:rsidRPr="00081E25" w:rsidRDefault="00995AF2" w:rsidP="00995AF2">
      <w:pPr>
        <w:spacing w:line="480" w:lineRule="auto"/>
        <w:jc w:val="center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CMPS350-L52</w:t>
      </w:r>
    </w:p>
    <w:p w14:paraId="62B1039C" w14:textId="1EC6AF88" w:rsidR="00995AF2" w:rsidRPr="00081E25" w:rsidRDefault="00995AF2" w:rsidP="00995AF2">
      <w:pPr>
        <w:spacing w:line="480" w:lineRule="auto"/>
        <w:jc w:val="center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Phase 1</w:t>
      </w:r>
    </w:p>
    <w:p w14:paraId="507FE3DC" w14:textId="04DAFF8B" w:rsidR="00995AF2" w:rsidRPr="00081E25" w:rsidRDefault="00995AF2" w:rsidP="00995AF2">
      <w:pPr>
        <w:spacing w:line="480" w:lineRule="auto"/>
        <w:jc w:val="center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Murmur - Social Media Platform</w:t>
      </w:r>
    </w:p>
    <w:p w14:paraId="149AEB08" w14:textId="06055DDB" w:rsidR="00995AF2" w:rsidRPr="00081E25" w:rsidRDefault="00995AF2" w:rsidP="00995AF2">
      <w:pPr>
        <w:spacing w:line="480" w:lineRule="auto"/>
        <w:jc w:val="center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 xml:space="preserve">Dr. </w:t>
      </w:r>
      <w:proofErr w:type="spellStart"/>
      <w:r w:rsidRPr="00081E25">
        <w:rPr>
          <w:b/>
          <w:bCs/>
          <w:sz w:val="24"/>
          <w:szCs w:val="24"/>
        </w:rPr>
        <w:t>Mucahid</w:t>
      </w:r>
      <w:proofErr w:type="spellEnd"/>
      <w:r w:rsidRPr="00081E25">
        <w:rPr>
          <w:b/>
          <w:bCs/>
          <w:sz w:val="24"/>
          <w:szCs w:val="24"/>
        </w:rPr>
        <w:t xml:space="preserve"> </w:t>
      </w:r>
      <w:proofErr w:type="spellStart"/>
      <w:r w:rsidRPr="00081E25">
        <w:rPr>
          <w:b/>
          <w:bCs/>
          <w:sz w:val="24"/>
          <w:szCs w:val="24"/>
        </w:rPr>
        <w:t>Kultu</w:t>
      </w:r>
      <w:proofErr w:type="spellEnd"/>
    </w:p>
    <w:p w14:paraId="524E47E0" w14:textId="608A2FFE" w:rsidR="00995AF2" w:rsidRPr="00081E25" w:rsidRDefault="00995AF2" w:rsidP="00995AF2">
      <w:pPr>
        <w:spacing w:line="480" w:lineRule="auto"/>
        <w:jc w:val="center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25-03-2026</w:t>
      </w:r>
    </w:p>
    <w:p w14:paraId="6D3ED60D" w14:textId="77777777" w:rsidR="00995AF2" w:rsidRDefault="00995AF2" w:rsidP="00995AF2">
      <w:pPr>
        <w:spacing w:line="480" w:lineRule="auto"/>
        <w:jc w:val="center"/>
      </w:pPr>
    </w:p>
    <w:p w14:paraId="7823F0C7" w14:textId="77777777" w:rsidR="00995AF2" w:rsidRDefault="00995AF2" w:rsidP="00995AF2">
      <w:pPr>
        <w:spacing w:line="480" w:lineRule="auto"/>
        <w:jc w:val="center"/>
      </w:pPr>
    </w:p>
    <w:p w14:paraId="404D3EF4" w14:textId="77777777" w:rsidR="00995AF2" w:rsidRDefault="00995AF2" w:rsidP="00995AF2">
      <w:pPr>
        <w:spacing w:line="480" w:lineRule="auto"/>
        <w:jc w:val="center"/>
      </w:pPr>
    </w:p>
    <w:p w14:paraId="1440B2A1" w14:textId="2615648A" w:rsidR="00995AF2" w:rsidRDefault="00995AF2" w:rsidP="00995AF2">
      <w:pPr>
        <w:spacing w:line="480" w:lineRule="auto"/>
        <w:jc w:val="center"/>
      </w:pPr>
    </w:p>
    <w:p w14:paraId="1DBEBB61" w14:textId="77777777" w:rsidR="00995AF2" w:rsidRDefault="00995AF2" w:rsidP="00995AF2">
      <w:pPr>
        <w:spacing w:line="480" w:lineRule="auto"/>
      </w:pPr>
      <w:r>
        <w:br w:type="page"/>
      </w:r>
    </w:p>
    <w:p w14:paraId="17D373FD" w14:textId="74E822AD" w:rsidR="00995AF2" w:rsidRPr="00081E25" w:rsidRDefault="00995AF2" w:rsidP="00995AF2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lastRenderedPageBreak/>
        <w:t>Title Page</w:t>
      </w:r>
    </w:p>
    <w:p w14:paraId="447F005B" w14:textId="77777777" w:rsidR="00995AF2" w:rsidRDefault="00995AF2" w:rsidP="00995AF2">
      <w:pPr>
        <w:pStyle w:val="ListParagraph"/>
        <w:spacing w:line="480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22"/>
        <w:gridCol w:w="2356"/>
        <w:gridCol w:w="1926"/>
      </w:tblGrid>
      <w:tr w:rsidR="00995AF2" w14:paraId="0B33E4FA" w14:textId="6ECED49F" w:rsidTr="00F14B20">
        <w:trPr>
          <w:trHeight w:val="550"/>
        </w:trPr>
        <w:tc>
          <w:tcPr>
            <w:tcW w:w="2422" w:type="dxa"/>
          </w:tcPr>
          <w:p w14:paraId="788A5CD4" w14:textId="136D930F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>
              <w:t>Project Title</w:t>
            </w:r>
          </w:p>
        </w:tc>
        <w:tc>
          <w:tcPr>
            <w:tcW w:w="2356" w:type="dxa"/>
          </w:tcPr>
          <w:p w14:paraId="6F181D96" w14:textId="4E184016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>
              <w:t>Murmur</w:t>
            </w:r>
          </w:p>
        </w:tc>
        <w:tc>
          <w:tcPr>
            <w:tcW w:w="1926" w:type="dxa"/>
          </w:tcPr>
          <w:p w14:paraId="0FBFBB1F" w14:textId="77777777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</w:p>
        </w:tc>
      </w:tr>
      <w:tr w:rsidR="00995AF2" w14:paraId="3AD854D5" w14:textId="724FF8A4" w:rsidTr="00F14B20">
        <w:trPr>
          <w:trHeight w:val="550"/>
        </w:trPr>
        <w:tc>
          <w:tcPr>
            <w:tcW w:w="2422" w:type="dxa"/>
          </w:tcPr>
          <w:p w14:paraId="60E40A6F" w14:textId="5BCDFE4C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>
              <w:t>Group Members</w:t>
            </w:r>
          </w:p>
        </w:tc>
        <w:tc>
          <w:tcPr>
            <w:tcW w:w="2356" w:type="dxa"/>
          </w:tcPr>
          <w:p w14:paraId="27712655" w14:textId="132B4BC7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>
              <w:t xml:space="preserve">Nusaibah </w:t>
            </w:r>
            <w:proofErr w:type="spellStart"/>
            <w:r>
              <w:t>Zaffer</w:t>
            </w:r>
            <w:proofErr w:type="spellEnd"/>
          </w:p>
        </w:tc>
        <w:tc>
          <w:tcPr>
            <w:tcW w:w="1926" w:type="dxa"/>
          </w:tcPr>
          <w:p w14:paraId="0102A125" w14:textId="76BB6726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>
              <w:t>202313427</w:t>
            </w:r>
          </w:p>
        </w:tc>
      </w:tr>
      <w:tr w:rsidR="00995AF2" w14:paraId="738C8834" w14:textId="00EC384F" w:rsidTr="00F14B20">
        <w:trPr>
          <w:trHeight w:val="550"/>
        </w:trPr>
        <w:tc>
          <w:tcPr>
            <w:tcW w:w="2422" w:type="dxa"/>
          </w:tcPr>
          <w:p w14:paraId="183B53EF" w14:textId="77777777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</w:p>
        </w:tc>
        <w:tc>
          <w:tcPr>
            <w:tcW w:w="2356" w:type="dxa"/>
          </w:tcPr>
          <w:p w14:paraId="370FC886" w14:textId="1CD3399B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 w:rsidRPr="009D2C10">
              <w:t xml:space="preserve">Aldana </w:t>
            </w:r>
            <w:proofErr w:type="spellStart"/>
            <w:r w:rsidRPr="009D2C10">
              <w:t>Almansouri</w:t>
            </w:r>
            <w:proofErr w:type="spellEnd"/>
          </w:p>
        </w:tc>
        <w:tc>
          <w:tcPr>
            <w:tcW w:w="1926" w:type="dxa"/>
          </w:tcPr>
          <w:p w14:paraId="0138CF13" w14:textId="6E55BE95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>
              <w:t>20</w:t>
            </w:r>
            <w:r w:rsidRPr="009D2C10">
              <w:t>2103034</w:t>
            </w:r>
          </w:p>
        </w:tc>
      </w:tr>
      <w:tr w:rsidR="00995AF2" w14:paraId="43361D6A" w14:textId="12E8EC97" w:rsidTr="00F14B20">
        <w:trPr>
          <w:trHeight w:val="530"/>
        </w:trPr>
        <w:tc>
          <w:tcPr>
            <w:tcW w:w="2422" w:type="dxa"/>
          </w:tcPr>
          <w:p w14:paraId="715236B0" w14:textId="77777777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</w:p>
        </w:tc>
        <w:tc>
          <w:tcPr>
            <w:tcW w:w="2356" w:type="dxa"/>
          </w:tcPr>
          <w:p w14:paraId="7A08EB41" w14:textId="6A7D3AB6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 w:rsidRPr="009D2C10">
              <w:t xml:space="preserve">Amal Nasser </w:t>
            </w:r>
          </w:p>
        </w:tc>
        <w:tc>
          <w:tcPr>
            <w:tcW w:w="1926" w:type="dxa"/>
          </w:tcPr>
          <w:p w14:paraId="0CC91009" w14:textId="61423733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 w:rsidRPr="009D2C10">
              <w:t>202109024</w:t>
            </w:r>
          </w:p>
        </w:tc>
      </w:tr>
      <w:tr w:rsidR="00995AF2" w14:paraId="01AAFF33" w14:textId="7012790C" w:rsidTr="00F14B20">
        <w:trPr>
          <w:trHeight w:val="550"/>
        </w:trPr>
        <w:tc>
          <w:tcPr>
            <w:tcW w:w="2422" w:type="dxa"/>
          </w:tcPr>
          <w:p w14:paraId="0E134EA4" w14:textId="77777777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</w:p>
        </w:tc>
        <w:tc>
          <w:tcPr>
            <w:tcW w:w="2356" w:type="dxa"/>
          </w:tcPr>
          <w:p w14:paraId="15BCA8F8" w14:textId="444C8C9F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 w:rsidRPr="009D2C10">
              <w:t xml:space="preserve">Samya Abadir </w:t>
            </w:r>
          </w:p>
        </w:tc>
        <w:tc>
          <w:tcPr>
            <w:tcW w:w="1926" w:type="dxa"/>
          </w:tcPr>
          <w:p w14:paraId="0FBAB474" w14:textId="47BB9B95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 w:rsidRPr="009D2C10">
              <w:t>202306611</w:t>
            </w:r>
          </w:p>
        </w:tc>
      </w:tr>
      <w:tr w:rsidR="00995AF2" w14:paraId="592703CD" w14:textId="68AB7411" w:rsidTr="00F14B20">
        <w:trPr>
          <w:trHeight w:val="550"/>
        </w:trPr>
        <w:tc>
          <w:tcPr>
            <w:tcW w:w="2422" w:type="dxa"/>
          </w:tcPr>
          <w:p w14:paraId="180CF77C" w14:textId="77777777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</w:p>
        </w:tc>
        <w:tc>
          <w:tcPr>
            <w:tcW w:w="2356" w:type="dxa"/>
          </w:tcPr>
          <w:p w14:paraId="447F0D1E" w14:textId="6586F411" w:rsidR="00995AF2" w:rsidRDefault="00995AF2" w:rsidP="00995AF2">
            <w:pPr>
              <w:pStyle w:val="ListParagraph"/>
              <w:spacing w:line="480" w:lineRule="auto"/>
              <w:ind w:left="0"/>
              <w:jc w:val="both"/>
            </w:pPr>
            <w:r>
              <w:t>Yara</w:t>
            </w:r>
          </w:p>
        </w:tc>
        <w:tc>
          <w:tcPr>
            <w:tcW w:w="1926" w:type="dxa"/>
          </w:tcPr>
          <w:p w14:paraId="1490AFEE" w14:textId="0B0958F7" w:rsidR="00995AF2" w:rsidRDefault="00F14B20" w:rsidP="00995AF2">
            <w:pPr>
              <w:pStyle w:val="ListParagraph"/>
              <w:spacing w:line="480" w:lineRule="auto"/>
              <w:ind w:left="0"/>
              <w:jc w:val="both"/>
            </w:pPr>
            <w:r w:rsidRPr="00F14B20">
              <w:t>201808056</w:t>
            </w:r>
          </w:p>
        </w:tc>
      </w:tr>
    </w:tbl>
    <w:p w14:paraId="7AF92BEE" w14:textId="77777777" w:rsidR="00995AF2" w:rsidRDefault="00995AF2" w:rsidP="00995AF2">
      <w:pPr>
        <w:spacing w:line="480" w:lineRule="auto"/>
        <w:jc w:val="center"/>
      </w:pPr>
    </w:p>
    <w:p w14:paraId="00ACB8C5" w14:textId="078AD5E6" w:rsidR="00995AF2" w:rsidRPr="00081E25" w:rsidRDefault="00995AF2" w:rsidP="00995AF2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Project Overview</w:t>
      </w:r>
    </w:p>
    <w:p w14:paraId="4AD02A17" w14:textId="49CF9A45" w:rsidR="00995AF2" w:rsidRDefault="00995AF2" w:rsidP="00995AF2">
      <w:pPr>
        <w:pStyle w:val="ListParagraph"/>
        <w:spacing w:line="480" w:lineRule="auto"/>
      </w:pPr>
      <w:r w:rsidRPr="00995AF2">
        <w:t>Murmur is a front-end social media platform built as a Phase 1 project of CMPS 350. The application allows users to create accounts, share posts, interact with other users' content, and create a social network through following.</w:t>
      </w:r>
    </w:p>
    <w:p w14:paraId="041FFC6E" w14:textId="5496F57A" w:rsidR="00995AF2" w:rsidRDefault="00995AF2" w:rsidP="00995AF2">
      <w:pPr>
        <w:pStyle w:val="ListParagraph"/>
        <w:spacing w:line="480" w:lineRule="auto"/>
      </w:pPr>
      <w:r w:rsidRPr="00995AF2">
        <w:t>The platform is built using only HTML5, CSS3 (with flexbox and grid), and vanilla JavaScript (ES6+). All data is stored locally in the browser using local storage, with no backend or external API. The interface is fully responsive and works on desktop, tablet and mobile devices.</w:t>
      </w:r>
    </w:p>
    <w:p w14:paraId="1802EE33" w14:textId="25EF3750" w:rsidR="00995AF2" w:rsidRPr="00081E25" w:rsidRDefault="004C68C5" w:rsidP="004C68C5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Features Checklist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3"/>
        <w:gridCol w:w="2848"/>
        <w:gridCol w:w="2889"/>
      </w:tblGrid>
      <w:tr w:rsidR="004C68C5" w14:paraId="04DA407D" w14:textId="77777777" w:rsidTr="004C68C5">
        <w:tc>
          <w:tcPr>
            <w:tcW w:w="3116" w:type="dxa"/>
          </w:tcPr>
          <w:p w14:paraId="57CAEB7D" w14:textId="5B845444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Feature</w:t>
            </w:r>
            <w:r w:rsidRPr="004C68C5">
              <w:tab/>
            </w:r>
          </w:p>
        </w:tc>
        <w:tc>
          <w:tcPr>
            <w:tcW w:w="3117" w:type="dxa"/>
          </w:tcPr>
          <w:p w14:paraId="1EB8FA2C" w14:textId="1100DB78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Status</w:t>
            </w:r>
            <w:r w:rsidRPr="004C68C5">
              <w:tab/>
            </w:r>
          </w:p>
        </w:tc>
        <w:tc>
          <w:tcPr>
            <w:tcW w:w="3117" w:type="dxa"/>
          </w:tcPr>
          <w:p w14:paraId="396222B5" w14:textId="0069A754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Notes</w:t>
            </w:r>
          </w:p>
        </w:tc>
      </w:tr>
      <w:tr w:rsidR="004C68C5" w14:paraId="52FE2EB2" w14:textId="77777777" w:rsidTr="004C68C5">
        <w:tc>
          <w:tcPr>
            <w:tcW w:w="3116" w:type="dxa"/>
          </w:tcPr>
          <w:p w14:paraId="43E8C0DE" w14:textId="28041088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User Authentication</w:t>
            </w:r>
          </w:p>
        </w:tc>
        <w:tc>
          <w:tcPr>
            <w:tcW w:w="3117" w:type="dxa"/>
          </w:tcPr>
          <w:p w14:paraId="533BED19" w14:textId="00BFCC6D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3D03B9DD" w14:textId="46A86D8D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Registration with validation, login with session storage</w:t>
            </w:r>
          </w:p>
        </w:tc>
      </w:tr>
      <w:tr w:rsidR="004C68C5" w14:paraId="65367063" w14:textId="77777777" w:rsidTr="004C68C5">
        <w:tc>
          <w:tcPr>
            <w:tcW w:w="3116" w:type="dxa"/>
          </w:tcPr>
          <w:p w14:paraId="7C525394" w14:textId="423C6396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 xml:space="preserve">User </w:t>
            </w:r>
            <w:proofErr w:type="spellStart"/>
            <w:r>
              <w:t>Profie</w:t>
            </w:r>
            <w:proofErr w:type="spellEnd"/>
          </w:p>
        </w:tc>
        <w:tc>
          <w:tcPr>
            <w:tcW w:w="3117" w:type="dxa"/>
          </w:tcPr>
          <w:p w14:paraId="7D5D4AB3" w14:textId="3563E4CD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7F07B1A1" w14:textId="1529246D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View profile, edit bio, username, avatar, banner</w:t>
            </w:r>
          </w:p>
        </w:tc>
      </w:tr>
      <w:tr w:rsidR="004C68C5" w14:paraId="40766C6E" w14:textId="77777777" w:rsidTr="004C68C5">
        <w:tc>
          <w:tcPr>
            <w:tcW w:w="3116" w:type="dxa"/>
          </w:tcPr>
          <w:p w14:paraId="74826C64" w14:textId="2F796988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lastRenderedPageBreak/>
              <w:t>News Feed</w:t>
            </w:r>
          </w:p>
        </w:tc>
        <w:tc>
          <w:tcPr>
            <w:tcW w:w="3117" w:type="dxa"/>
          </w:tcPr>
          <w:p w14:paraId="4A851DC8" w14:textId="3B0D659F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6FD45965" w14:textId="102BAF38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Shows posts from followed users in chronological order</w:t>
            </w:r>
          </w:p>
        </w:tc>
      </w:tr>
      <w:tr w:rsidR="004C68C5" w14:paraId="62E13CAD" w14:textId="77777777" w:rsidTr="004C68C5">
        <w:tc>
          <w:tcPr>
            <w:tcW w:w="3116" w:type="dxa"/>
          </w:tcPr>
          <w:p w14:paraId="1A2A91CD" w14:textId="49C1E18A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Create Post</w:t>
            </w:r>
          </w:p>
        </w:tc>
        <w:tc>
          <w:tcPr>
            <w:tcW w:w="3117" w:type="dxa"/>
          </w:tcPr>
          <w:p w14:paraId="6E283724" w14:textId="1206B8FB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17D85FD5" w14:textId="252B995E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Text posts with optional image URL</w:t>
            </w:r>
          </w:p>
        </w:tc>
      </w:tr>
      <w:tr w:rsidR="004C68C5" w14:paraId="64901D89" w14:textId="77777777" w:rsidTr="004C68C5">
        <w:tc>
          <w:tcPr>
            <w:tcW w:w="3116" w:type="dxa"/>
          </w:tcPr>
          <w:p w14:paraId="75E1B1EE" w14:textId="5D5E8DC0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Delete Post</w:t>
            </w:r>
          </w:p>
        </w:tc>
        <w:tc>
          <w:tcPr>
            <w:tcW w:w="3117" w:type="dxa"/>
          </w:tcPr>
          <w:p w14:paraId="6E73E5AE" w14:textId="471CFD22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6F3F258A" w14:textId="0FA221A7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Only visible to post owner</w:t>
            </w:r>
          </w:p>
        </w:tc>
      </w:tr>
      <w:tr w:rsidR="004C68C5" w14:paraId="40919D42" w14:textId="77777777" w:rsidTr="004C68C5">
        <w:tc>
          <w:tcPr>
            <w:tcW w:w="3116" w:type="dxa"/>
          </w:tcPr>
          <w:p w14:paraId="07C9FB19" w14:textId="183F82D2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Single Post View</w:t>
            </w:r>
          </w:p>
        </w:tc>
        <w:tc>
          <w:tcPr>
            <w:tcW w:w="3117" w:type="dxa"/>
          </w:tcPr>
          <w:p w14:paraId="6AB297E4" w14:textId="0C96CC15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6079ED4D" w14:textId="6426EBE5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Detailed view with full post and comments</w:t>
            </w:r>
          </w:p>
        </w:tc>
      </w:tr>
      <w:tr w:rsidR="004C68C5" w14:paraId="185F2B4A" w14:textId="77777777" w:rsidTr="004C68C5">
        <w:tc>
          <w:tcPr>
            <w:tcW w:w="3116" w:type="dxa"/>
          </w:tcPr>
          <w:p w14:paraId="2D4AB13D" w14:textId="4B250ECB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Like Post</w:t>
            </w:r>
          </w:p>
        </w:tc>
        <w:tc>
          <w:tcPr>
            <w:tcW w:w="3117" w:type="dxa"/>
          </w:tcPr>
          <w:p w14:paraId="257E36D8" w14:textId="78A22CAB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760AD375" w14:textId="2D29B7E2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Toggle like/unlike, count updates in real-time</w:t>
            </w:r>
          </w:p>
        </w:tc>
      </w:tr>
      <w:tr w:rsidR="004C68C5" w14:paraId="144A71C6" w14:textId="77777777" w:rsidTr="004C68C5">
        <w:tc>
          <w:tcPr>
            <w:tcW w:w="3116" w:type="dxa"/>
          </w:tcPr>
          <w:p w14:paraId="160C6C0F" w14:textId="048723A8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Comment On post</w:t>
            </w:r>
          </w:p>
        </w:tc>
        <w:tc>
          <w:tcPr>
            <w:tcW w:w="3117" w:type="dxa"/>
          </w:tcPr>
          <w:p w14:paraId="759A3B6F" w14:textId="75EE2171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38E7162C" w14:textId="2C3E6671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Add comments, view all comments</w:t>
            </w:r>
          </w:p>
        </w:tc>
      </w:tr>
      <w:tr w:rsidR="004C68C5" w14:paraId="7C4D5EB3" w14:textId="77777777" w:rsidTr="004C68C5">
        <w:tc>
          <w:tcPr>
            <w:tcW w:w="3116" w:type="dxa"/>
          </w:tcPr>
          <w:p w14:paraId="06FB7FF7" w14:textId="29C175FA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Follow/Unfollow Users</w:t>
            </w:r>
          </w:p>
        </w:tc>
        <w:tc>
          <w:tcPr>
            <w:tcW w:w="3117" w:type="dxa"/>
          </w:tcPr>
          <w:p w14:paraId="7968E1B2" w14:textId="1ADB2BD1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47A767FE" w14:textId="11F9D693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 xml:space="preserve">Follow/unfollow </w:t>
            </w:r>
          </w:p>
        </w:tc>
      </w:tr>
      <w:tr w:rsidR="004C68C5" w14:paraId="4FCDF963" w14:textId="77777777" w:rsidTr="004C68C5">
        <w:tc>
          <w:tcPr>
            <w:tcW w:w="3116" w:type="dxa"/>
          </w:tcPr>
          <w:p w14:paraId="3F36FAA7" w14:textId="719A5EC6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Search Users</w:t>
            </w:r>
          </w:p>
        </w:tc>
        <w:tc>
          <w:tcPr>
            <w:tcW w:w="3117" w:type="dxa"/>
          </w:tcPr>
          <w:p w14:paraId="3B3ABBCC" w14:textId="3661237B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574366DC" w14:textId="00187153" w:rsidR="004C68C5" w:rsidRDefault="0023516F" w:rsidP="004C68C5">
            <w:pPr>
              <w:pStyle w:val="ListParagraph"/>
              <w:spacing w:line="480" w:lineRule="auto"/>
              <w:ind w:left="0"/>
            </w:pPr>
            <w:r w:rsidRPr="0023516F">
              <w:t>Search bar in header to find users</w:t>
            </w:r>
          </w:p>
        </w:tc>
      </w:tr>
      <w:tr w:rsidR="004C68C5" w14:paraId="192F2A19" w14:textId="77777777" w:rsidTr="004C68C5">
        <w:tc>
          <w:tcPr>
            <w:tcW w:w="3116" w:type="dxa"/>
          </w:tcPr>
          <w:p w14:paraId="2BE52149" w14:textId="56F87935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Responsive Design</w:t>
            </w:r>
          </w:p>
        </w:tc>
        <w:tc>
          <w:tcPr>
            <w:tcW w:w="3117" w:type="dxa"/>
          </w:tcPr>
          <w:p w14:paraId="103AAA97" w14:textId="051B6D53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35AF17C1" w14:textId="3F62652B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>Works on mobile, tablet, and desktop</w:t>
            </w:r>
          </w:p>
        </w:tc>
      </w:tr>
      <w:tr w:rsidR="004C68C5" w14:paraId="473704EB" w14:textId="77777777" w:rsidTr="004C68C5">
        <w:tc>
          <w:tcPr>
            <w:tcW w:w="3116" w:type="dxa"/>
          </w:tcPr>
          <w:p w14:paraId="416EB289" w14:textId="300D6BC7" w:rsidR="004C68C5" w:rsidRDefault="004C68C5" w:rsidP="004C68C5">
            <w:pPr>
              <w:pStyle w:val="ListParagraph"/>
              <w:spacing w:line="480" w:lineRule="auto"/>
              <w:ind w:left="0"/>
            </w:pPr>
            <w:r>
              <w:t>Data Persistence</w:t>
            </w:r>
          </w:p>
        </w:tc>
        <w:tc>
          <w:tcPr>
            <w:tcW w:w="3117" w:type="dxa"/>
          </w:tcPr>
          <w:p w14:paraId="4EC4071D" w14:textId="433DA178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rPr>
                <w:rFonts w:ascii="Segoe UI Emoji" w:hAnsi="Segoe UI Emoji" w:cs="Segoe UI Emoji"/>
              </w:rPr>
              <w:t>✅</w:t>
            </w:r>
            <w:r w:rsidRPr="004C68C5">
              <w:t xml:space="preserve"> Implemented</w:t>
            </w:r>
          </w:p>
        </w:tc>
        <w:tc>
          <w:tcPr>
            <w:tcW w:w="3117" w:type="dxa"/>
          </w:tcPr>
          <w:p w14:paraId="5151B91A" w14:textId="5EE2A73F" w:rsidR="004C68C5" w:rsidRDefault="004C68C5" w:rsidP="004C68C5">
            <w:pPr>
              <w:pStyle w:val="ListParagraph"/>
              <w:spacing w:line="480" w:lineRule="auto"/>
              <w:ind w:left="0"/>
            </w:pPr>
            <w:r w:rsidRPr="004C68C5">
              <w:t xml:space="preserve">All data saved to </w:t>
            </w:r>
            <w:proofErr w:type="spellStart"/>
            <w:r w:rsidRPr="004C68C5">
              <w:t>localStorage</w:t>
            </w:r>
            <w:proofErr w:type="spellEnd"/>
          </w:p>
        </w:tc>
      </w:tr>
    </w:tbl>
    <w:p w14:paraId="0F1BCB77" w14:textId="77777777" w:rsidR="004C68C5" w:rsidRDefault="004C68C5" w:rsidP="004C68C5">
      <w:pPr>
        <w:pStyle w:val="ListParagraph"/>
        <w:spacing w:line="480" w:lineRule="auto"/>
      </w:pPr>
    </w:p>
    <w:p w14:paraId="6B39D1F4" w14:textId="0F46BB50" w:rsidR="004C68C5" w:rsidRPr="00081E25" w:rsidRDefault="004C68C5" w:rsidP="004C68C5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 xml:space="preserve">How to use Murmur </w:t>
      </w:r>
    </w:p>
    <w:p w14:paraId="09B4E63D" w14:textId="77777777" w:rsidR="004C68C5" w:rsidRPr="003C545A" w:rsidRDefault="004C68C5" w:rsidP="004C68C5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3C545A">
        <w:rPr>
          <w:b/>
          <w:bCs/>
        </w:rPr>
        <w:t>Step1:</w:t>
      </w:r>
    </w:p>
    <w:p w14:paraId="4C67581C" w14:textId="6D3447D7" w:rsidR="004C68C5" w:rsidRDefault="004C68C5" w:rsidP="003C545A">
      <w:pPr>
        <w:pStyle w:val="ListParagraph"/>
        <w:numPr>
          <w:ilvl w:val="1"/>
          <w:numId w:val="30"/>
        </w:numPr>
        <w:spacing w:line="480" w:lineRule="auto"/>
      </w:pPr>
      <w:r w:rsidRPr="004C68C5">
        <w:t xml:space="preserve">Open login.html in your browser </w:t>
      </w:r>
    </w:p>
    <w:p w14:paraId="5A47A7AF" w14:textId="71E72AF1" w:rsidR="004C68C5" w:rsidRDefault="004C68C5" w:rsidP="003C545A">
      <w:pPr>
        <w:pStyle w:val="ListParagraph"/>
        <w:numPr>
          <w:ilvl w:val="1"/>
          <w:numId w:val="30"/>
        </w:numPr>
        <w:spacing w:line="480" w:lineRule="auto"/>
      </w:pPr>
      <w:r w:rsidRPr="004C68C5">
        <w:t>Click the Register</w:t>
      </w:r>
    </w:p>
    <w:p w14:paraId="29489C2E" w14:textId="77777777" w:rsidR="004C68C5" w:rsidRDefault="004C68C5" w:rsidP="003C545A">
      <w:pPr>
        <w:pStyle w:val="ListParagraph"/>
        <w:spacing w:line="480" w:lineRule="auto"/>
        <w:ind w:left="1440"/>
      </w:pPr>
      <w:r w:rsidRPr="004C68C5">
        <w:t xml:space="preserve">link Fill in: </w:t>
      </w:r>
    </w:p>
    <w:p w14:paraId="435272B6" w14:textId="77777777" w:rsidR="004C68C5" w:rsidRDefault="004C68C5" w:rsidP="003C545A">
      <w:pPr>
        <w:pStyle w:val="ListParagraph"/>
        <w:spacing w:line="480" w:lineRule="auto"/>
        <w:ind w:left="1440"/>
      </w:pPr>
      <w:r w:rsidRPr="004C68C5">
        <w:t xml:space="preserve">Username </w:t>
      </w:r>
    </w:p>
    <w:p w14:paraId="3732B76F" w14:textId="77777777" w:rsidR="004C68C5" w:rsidRDefault="004C68C5" w:rsidP="003C545A">
      <w:pPr>
        <w:pStyle w:val="ListParagraph"/>
        <w:spacing w:line="480" w:lineRule="auto"/>
        <w:ind w:left="1440"/>
      </w:pPr>
      <w:r w:rsidRPr="004C68C5">
        <w:lastRenderedPageBreak/>
        <w:t xml:space="preserve">Email address </w:t>
      </w:r>
    </w:p>
    <w:p w14:paraId="234F3843" w14:textId="77777777" w:rsidR="004C68C5" w:rsidRDefault="004C68C5" w:rsidP="003C545A">
      <w:pPr>
        <w:pStyle w:val="ListParagraph"/>
        <w:numPr>
          <w:ilvl w:val="1"/>
          <w:numId w:val="30"/>
        </w:numPr>
        <w:spacing w:line="480" w:lineRule="auto"/>
      </w:pPr>
      <w:r w:rsidRPr="004C68C5">
        <w:t xml:space="preserve">Password (minimum 6 characters) </w:t>
      </w:r>
    </w:p>
    <w:p w14:paraId="54E18CBA" w14:textId="77777777" w:rsidR="004C68C5" w:rsidRDefault="004C68C5" w:rsidP="003C545A">
      <w:pPr>
        <w:pStyle w:val="ListParagraph"/>
        <w:numPr>
          <w:ilvl w:val="1"/>
          <w:numId w:val="30"/>
        </w:numPr>
        <w:spacing w:line="480" w:lineRule="auto"/>
      </w:pPr>
      <w:r w:rsidRPr="004C68C5">
        <w:t xml:space="preserve">Profile picture URL (optional) </w:t>
      </w:r>
    </w:p>
    <w:p w14:paraId="78A0DB31" w14:textId="77777777" w:rsidR="004C68C5" w:rsidRDefault="004C68C5" w:rsidP="003C545A">
      <w:pPr>
        <w:pStyle w:val="ListParagraph"/>
        <w:numPr>
          <w:ilvl w:val="1"/>
          <w:numId w:val="30"/>
        </w:numPr>
        <w:spacing w:line="480" w:lineRule="auto"/>
      </w:pPr>
      <w:r w:rsidRPr="004C68C5">
        <w:t xml:space="preserve">Click Register </w:t>
      </w:r>
    </w:p>
    <w:p w14:paraId="299C2235" w14:textId="77777777" w:rsidR="004C68C5" w:rsidRDefault="004C68C5" w:rsidP="004C68C5">
      <w:pPr>
        <w:spacing w:line="480" w:lineRule="auto"/>
        <w:ind w:firstLine="708"/>
      </w:pPr>
      <w:r w:rsidRPr="004C68C5">
        <w:t>You will be redirected to the login page</w:t>
      </w:r>
    </w:p>
    <w:p w14:paraId="525C700B" w14:textId="51EA6F82" w:rsidR="004C68C5" w:rsidRPr="003C545A" w:rsidRDefault="004C68C5" w:rsidP="004C68C5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3C545A">
        <w:rPr>
          <w:b/>
          <w:bCs/>
        </w:rPr>
        <w:t>Step2:</w:t>
      </w:r>
    </w:p>
    <w:p w14:paraId="180051E9" w14:textId="59D42CAC" w:rsidR="004C68C5" w:rsidRDefault="004C68C5" w:rsidP="004C68C5">
      <w:pPr>
        <w:pStyle w:val="ListParagraph"/>
        <w:numPr>
          <w:ilvl w:val="1"/>
          <w:numId w:val="30"/>
        </w:numPr>
        <w:spacing w:line="480" w:lineRule="auto"/>
      </w:pPr>
      <w:r w:rsidRPr="004C68C5">
        <w:t>Enter your email and password</w:t>
      </w:r>
    </w:p>
    <w:p w14:paraId="379FE389" w14:textId="427244EB" w:rsidR="004C68C5" w:rsidRDefault="004C68C5" w:rsidP="004C68C5">
      <w:pPr>
        <w:pStyle w:val="ListParagraph"/>
        <w:numPr>
          <w:ilvl w:val="1"/>
          <w:numId w:val="30"/>
        </w:numPr>
        <w:spacing w:line="480" w:lineRule="auto"/>
      </w:pPr>
      <w:r w:rsidRPr="004C68C5">
        <w:t>Click Login</w:t>
      </w:r>
    </w:p>
    <w:p w14:paraId="6383742A" w14:textId="1F74C921" w:rsidR="004C68C5" w:rsidRDefault="004C68C5" w:rsidP="004C68C5">
      <w:pPr>
        <w:pStyle w:val="ListParagraph"/>
        <w:numPr>
          <w:ilvl w:val="1"/>
          <w:numId w:val="30"/>
        </w:numPr>
        <w:spacing w:line="480" w:lineRule="auto"/>
      </w:pPr>
      <w:r w:rsidRPr="004C68C5">
        <w:t>You will be taken to the News Feed</w:t>
      </w:r>
    </w:p>
    <w:p w14:paraId="70B4ED8E" w14:textId="40791871" w:rsidR="004C68C5" w:rsidRPr="003C545A" w:rsidRDefault="004C68C5" w:rsidP="004C68C5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3C545A">
        <w:rPr>
          <w:b/>
          <w:bCs/>
        </w:rPr>
        <w:t>Step3:</w:t>
      </w:r>
      <w:r w:rsidR="003C545A" w:rsidRPr="003C545A">
        <w:rPr>
          <w:b/>
          <w:bCs/>
        </w:rPr>
        <w:t xml:space="preserve"> Create a Post</w:t>
      </w:r>
    </w:p>
    <w:p w14:paraId="2BB6D3C0" w14:textId="23ADCC2A" w:rsidR="004C68C5" w:rsidRDefault="004C68C5" w:rsidP="004C68C5">
      <w:pPr>
        <w:pStyle w:val="ListParagraph"/>
        <w:numPr>
          <w:ilvl w:val="1"/>
          <w:numId w:val="30"/>
        </w:numPr>
        <w:spacing w:line="480" w:lineRule="auto"/>
      </w:pPr>
      <w:r>
        <w:t>O</w:t>
      </w:r>
      <w:r w:rsidRPr="004C68C5">
        <w:t>n the News Feed page, find the "What's on your mind?" text box</w:t>
      </w:r>
    </w:p>
    <w:p w14:paraId="4D49C823" w14:textId="0560DF07" w:rsidR="004C68C5" w:rsidRDefault="004C68C5" w:rsidP="004C68C5">
      <w:pPr>
        <w:pStyle w:val="ListParagraph"/>
        <w:numPr>
          <w:ilvl w:val="1"/>
          <w:numId w:val="30"/>
        </w:numPr>
        <w:spacing w:line="480" w:lineRule="auto"/>
      </w:pPr>
      <w:r w:rsidRPr="004C68C5">
        <w:t>Type your post content</w:t>
      </w:r>
    </w:p>
    <w:p w14:paraId="179D6FBC" w14:textId="6D12749F" w:rsidR="004C68C5" w:rsidRDefault="004C68C5" w:rsidP="004C68C5">
      <w:pPr>
        <w:pStyle w:val="ListParagraph"/>
        <w:numPr>
          <w:ilvl w:val="1"/>
          <w:numId w:val="30"/>
        </w:numPr>
        <w:spacing w:line="480" w:lineRule="auto"/>
      </w:pPr>
      <w:r w:rsidRPr="004C68C5">
        <w:t>Click Post</w:t>
      </w:r>
    </w:p>
    <w:p w14:paraId="3E13EFC2" w14:textId="57FFAC1C" w:rsidR="004C68C5" w:rsidRDefault="004C68C5" w:rsidP="004C68C5">
      <w:pPr>
        <w:pStyle w:val="ListParagraph"/>
        <w:numPr>
          <w:ilvl w:val="1"/>
          <w:numId w:val="30"/>
        </w:numPr>
        <w:spacing w:line="480" w:lineRule="auto"/>
      </w:pPr>
      <w:r w:rsidRPr="004C68C5">
        <w:t>Your post will appear at the top of the feed</w:t>
      </w:r>
    </w:p>
    <w:p w14:paraId="02B56BC0" w14:textId="31109873" w:rsidR="003C545A" w:rsidRPr="003C545A" w:rsidRDefault="003C545A" w:rsidP="003C545A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3C545A">
        <w:rPr>
          <w:b/>
          <w:bCs/>
        </w:rPr>
        <w:t>Step4: View a Single Post</w:t>
      </w:r>
    </w:p>
    <w:p w14:paraId="162E0916" w14:textId="53E0D6FC" w:rsidR="003C545A" w:rsidRDefault="003C545A" w:rsidP="003C545A">
      <w:pPr>
        <w:pStyle w:val="ListParagraph"/>
        <w:numPr>
          <w:ilvl w:val="1"/>
          <w:numId w:val="30"/>
        </w:numPr>
        <w:spacing w:line="480" w:lineRule="auto"/>
      </w:pPr>
      <w:r w:rsidRPr="003C545A">
        <w:t>Click on any post in the feed or profile page</w:t>
      </w:r>
    </w:p>
    <w:p w14:paraId="1F7E2846" w14:textId="63F2439A" w:rsidR="003C545A" w:rsidRDefault="003C545A" w:rsidP="003C545A">
      <w:pPr>
        <w:pStyle w:val="ListParagraph"/>
        <w:numPr>
          <w:ilvl w:val="1"/>
          <w:numId w:val="30"/>
        </w:numPr>
        <w:spacing w:line="480" w:lineRule="auto"/>
      </w:pPr>
      <w:r w:rsidRPr="003C545A">
        <w:t>You will be taken to the single post view page</w:t>
      </w:r>
    </w:p>
    <w:p w14:paraId="22F49C77" w14:textId="0FA91FCF" w:rsidR="003C545A" w:rsidRDefault="003C545A" w:rsidP="003C545A">
      <w:pPr>
        <w:pStyle w:val="ListParagraph"/>
        <w:numPr>
          <w:ilvl w:val="1"/>
          <w:numId w:val="30"/>
        </w:numPr>
        <w:spacing w:line="480" w:lineRule="auto"/>
      </w:pPr>
      <w:r w:rsidRPr="003C545A">
        <w:t>Here you can see:</w:t>
      </w:r>
    </w:p>
    <w:p w14:paraId="15D9820D" w14:textId="2342EC29" w:rsidR="003C545A" w:rsidRDefault="003C545A" w:rsidP="003C545A">
      <w:pPr>
        <w:pStyle w:val="ListParagraph"/>
        <w:spacing w:line="480" w:lineRule="auto"/>
        <w:ind w:left="1440"/>
      </w:pPr>
      <w:r w:rsidRPr="003C545A">
        <w:t>Full post content and image</w:t>
      </w:r>
    </w:p>
    <w:p w14:paraId="6E0935C9" w14:textId="256426FF" w:rsidR="003C545A" w:rsidRDefault="003C545A" w:rsidP="003C545A">
      <w:pPr>
        <w:pStyle w:val="ListParagraph"/>
        <w:spacing w:line="480" w:lineRule="auto"/>
        <w:ind w:left="1440"/>
      </w:pPr>
      <w:r w:rsidRPr="003C545A">
        <w:t>Like count</w:t>
      </w:r>
    </w:p>
    <w:p w14:paraId="36A4C107" w14:textId="68A6D835" w:rsidR="003C545A" w:rsidRDefault="003C545A" w:rsidP="003C545A">
      <w:pPr>
        <w:pStyle w:val="ListParagraph"/>
        <w:spacing w:line="480" w:lineRule="auto"/>
        <w:ind w:left="1440"/>
      </w:pPr>
      <w:r>
        <w:t>All comments</w:t>
      </w:r>
    </w:p>
    <w:p w14:paraId="0A3A4A3F" w14:textId="485B406D" w:rsidR="003C545A" w:rsidRPr="003C545A" w:rsidRDefault="003C545A" w:rsidP="003C545A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3C545A">
        <w:rPr>
          <w:b/>
          <w:bCs/>
        </w:rPr>
        <w:t>Step5: Interact with Posts</w:t>
      </w:r>
    </w:p>
    <w:p w14:paraId="37888E02" w14:textId="49BB70CF" w:rsidR="003C545A" w:rsidRDefault="003C545A" w:rsidP="003C545A">
      <w:pPr>
        <w:pStyle w:val="ListParagraph"/>
        <w:numPr>
          <w:ilvl w:val="1"/>
          <w:numId w:val="30"/>
        </w:numPr>
        <w:spacing w:line="480" w:lineRule="auto"/>
      </w:pPr>
      <w:r w:rsidRPr="003C545A">
        <w:t>Like a Post:</w:t>
      </w:r>
    </w:p>
    <w:p w14:paraId="41C1A222" w14:textId="6B6DA64F" w:rsidR="003C545A" w:rsidRDefault="003C545A" w:rsidP="003C545A">
      <w:pPr>
        <w:pStyle w:val="ListParagraph"/>
        <w:spacing w:line="480" w:lineRule="auto"/>
        <w:ind w:left="1080"/>
      </w:pPr>
      <w:r>
        <w:tab/>
      </w:r>
      <w:r w:rsidRPr="003C545A">
        <w:t>Click the Like button under any post</w:t>
      </w:r>
    </w:p>
    <w:p w14:paraId="41C3CF4B" w14:textId="77777777" w:rsidR="003C545A" w:rsidRDefault="003C545A" w:rsidP="003C545A">
      <w:pPr>
        <w:pStyle w:val="ListParagraph"/>
        <w:spacing w:line="480" w:lineRule="auto"/>
        <w:ind w:left="1080"/>
      </w:pPr>
      <w:r>
        <w:lastRenderedPageBreak/>
        <w:tab/>
      </w:r>
      <w:r w:rsidRPr="003C545A">
        <w:t>The like count will increase</w:t>
      </w:r>
    </w:p>
    <w:p w14:paraId="4A9E0A7B" w14:textId="248B16C4" w:rsidR="003C545A" w:rsidRDefault="003C545A" w:rsidP="003C545A">
      <w:pPr>
        <w:pStyle w:val="ListParagraph"/>
        <w:spacing w:line="480" w:lineRule="auto"/>
        <w:ind w:left="1080" w:firstLine="336"/>
      </w:pPr>
      <w:r w:rsidRPr="003C545A">
        <w:t>Click again to unlike</w:t>
      </w:r>
    </w:p>
    <w:p w14:paraId="51F0F622" w14:textId="527AF151" w:rsidR="003C545A" w:rsidRDefault="003C545A" w:rsidP="003C545A">
      <w:pPr>
        <w:pStyle w:val="ListParagraph"/>
        <w:numPr>
          <w:ilvl w:val="1"/>
          <w:numId w:val="30"/>
        </w:numPr>
        <w:spacing w:line="480" w:lineRule="auto"/>
      </w:pPr>
      <w:r w:rsidRPr="003C545A">
        <w:t>Comment on a Post:</w:t>
      </w:r>
    </w:p>
    <w:p w14:paraId="70E98778" w14:textId="3510306A" w:rsidR="003C545A" w:rsidRDefault="003C545A" w:rsidP="003C545A">
      <w:pPr>
        <w:pStyle w:val="ListParagraph"/>
        <w:spacing w:line="480" w:lineRule="auto"/>
        <w:ind w:left="1440"/>
      </w:pPr>
      <w:r w:rsidRPr="003C545A">
        <w:t>Go to single post view by clicking on a post</w:t>
      </w:r>
    </w:p>
    <w:p w14:paraId="226D887A" w14:textId="3E57ED9D" w:rsidR="003C545A" w:rsidRDefault="003C545A" w:rsidP="003C545A">
      <w:pPr>
        <w:pStyle w:val="ListParagraph"/>
        <w:spacing w:line="480" w:lineRule="auto"/>
        <w:ind w:left="1440"/>
      </w:pPr>
      <w:r w:rsidRPr="003C545A">
        <w:t>Type your comment in the comment box</w:t>
      </w:r>
    </w:p>
    <w:p w14:paraId="0BCA2D85" w14:textId="47F267DC" w:rsidR="003C545A" w:rsidRDefault="003C545A" w:rsidP="003C545A">
      <w:pPr>
        <w:pStyle w:val="ListParagraph"/>
        <w:spacing w:line="480" w:lineRule="auto"/>
        <w:ind w:left="1440"/>
      </w:pPr>
      <w:r w:rsidRPr="003C545A">
        <w:t>Click Post or press Enter</w:t>
      </w:r>
    </w:p>
    <w:p w14:paraId="14B430B2" w14:textId="2AC531BA" w:rsidR="003C545A" w:rsidRDefault="003C545A" w:rsidP="003C545A">
      <w:pPr>
        <w:pStyle w:val="ListParagraph"/>
        <w:spacing w:line="480" w:lineRule="auto"/>
        <w:ind w:left="1440"/>
      </w:pPr>
      <w:r w:rsidRPr="003C545A">
        <w:t>Your comment will appear immediately</w:t>
      </w:r>
    </w:p>
    <w:p w14:paraId="5A72D103" w14:textId="7C882056" w:rsidR="003C545A" w:rsidRPr="008E7AED" w:rsidRDefault="003C545A" w:rsidP="003C545A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8E7AED">
        <w:rPr>
          <w:b/>
          <w:bCs/>
        </w:rPr>
        <w:t>Step6: View and Edit Profile</w:t>
      </w:r>
    </w:p>
    <w:p w14:paraId="3A841CAA" w14:textId="2877EC9F" w:rsidR="003C545A" w:rsidRDefault="003C545A" w:rsidP="003C545A">
      <w:pPr>
        <w:pStyle w:val="ListParagraph"/>
        <w:numPr>
          <w:ilvl w:val="1"/>
          <w:numId w:val="30"/>
        </w:numPr>
        <w:spacing w:line="480" w:lineRule="auto"/>
      </w:pPr>
      <w:r w:rsidRPr="003C545A">
        <w:t>Click Profile in the top navigation or sidebar</w:t>
      </w:r>
    </w:p>
    <w:p w14:paraId="471F88F4" w14:textId="2EE573B9" w:rsidR="003C545A" w:rsidRDefault="003C545A" w:rsidP="003C545A">
      <w:pPr>
        <w:pStyle w:val="ListParagraph"/>
        <w:numPr>
          <w:ilvl w:val="1"/>
          <w:numId w:val="30"/>
        </w:numPr>
        <w:spacing w:line="480" w:lineRule="auto"/>
      </w:pPr>
      <w:r w:rsidRPr="003C545A">
        <w:t>To edit your profile:</w:t>
      </w:r>
    </w:p>
    <w:p w14:paraId="119A8FA6" w14:textId="0E723E0D" w:rsidR="003C545A" w:rsidRDefault="003C545A" w:rsidP="003C545A">
      <w:pPr>
        <w:pStyle w:val="ListParagraph"/>
        <w:spacing w:line="480" w:lineRule="auto"/>
        <w:ind w:left="1080"/>
      </w:pPr>
      <w:r>
        <w:tab/>
      </w:r>
      <w:r w:rsidRPr="003C545A">
        <w:t>Click Edit Profile</w:t>
      </w:r>
    </w:p>
    <w:p w14:paraId="101E5433" w14:textId="694B7FDF" w:rsidR="003C545A" w:rsidRDefault="003C545A" w:rsidP="003C545A">
      <w:pPr>
        <w:pStyle w:val="ListParagraph"/>
        <w:spacing w:line="480" w:lineRule="auto"/>
        <w:ind w:left="1080"/>
      </w:pPr>
      <w:r>
        <w:tab/>
      </w:r>
      <w:r w:rsidRPr="003C545A">
        <w:t>Update your username, bio, avatar URL, or banner URL</w:t>
      </w:r>
    </w:p>
    <w:p w14:paraId="06768155" w14:textId="10FC3A17" w:rsidR="003C545A" w:rsidRDefault="003C545A" w:rsidP="003C545A">
      <w:pPr>
        <w:pStyle w:val="ListParagraph"/>
        <w:spacing w:line="480" w:lineRule="auto"/>
        <w:ind w:left="1080"/>
      </w:pPr>
      <w:r>
        <w:tab/>
        <w:t>Click Save</w:t>
      </w:r>
    </w:p>
    <w:p w14:paraId="2A07652C" w14:textId="5F8D2A62" w:rsidR="003C545A" w:rsidRDefault="003C545A" w:rsidP="003C545A">
      <w:pPr>
        <w:pStyle w:val="ListParagraph"/>
        <w:numPr>
          <w:ilvl w:val="1"/>
          <w:numId w:val="30"/>
        </w:numPr>
        <w:spacing w:line="480" w:lineRule="auto"/>
      </w:pPr>
      <w:r w:rsidRPr="003C545A">
        <w:t>Your profile shows:</w:t>
      </w:r>
    </w:p>
    <w:p w14:paraId="0D06C029" w14:textId="02081496" w:rsidR="003C545A" w:rsidRDefault="003C545A" w:rsidP="003C545A">
      <w:pPr>
        <w:pStyle w:val="ListParagraph"/>
        <w:spacing w:line="480" w:lineRule="auto"/>
        <w:ind w:left="1440"/>
      </w:pPr>
      <w:r w:rsidRPr="003C545A">
        <w:t>Your posts (grid view)</w:t>
      </w:r>
    </w:p>
    <w:p w14:paraId="282B06A5" w14:textId="0D10CDC2" w:rsidR="003C545A" w:rsidRDefault="003C545A" w:rsidP="003C545A">
      <w:pPr>
        <w:pStyle w:val="ListParagraph"/>
        <w:spacing w:line="480" w:lineRule="auto"/>
        <w:ind w:left="1440"/>
      </w:pPr>
      <w:r w:rsidRPr="003C545A">
        <w:t>Posts you have liked</w:t>
      </w:r>
    </w:p>
    <w:p w14:paraId="4B8FEC82" w14:textId="0A0E21BA" w:rsidR="003C545A" w:rsidRDefault="003C545A" w:rsidP="003C545A">
      <w:pPr>
        <w:pStyle w:val="ListParagraph"/>
        <w:spacing w:line="480" w:lineRule="auto"/>
        <w:ind w:left="1440"/>
      </w:pPr>
      <w:r w:rsidRPr="003C545A">
        <w:t>Followers and following counts</w:t>
      </w:r>
    </w:p>
    <w:p w14:paraId="72941CB3" w14:textId="0168FB97" w:rsidR="003C545A" w:rsidRPr="008E7AED" w:rsidRDefault="003C545A" w:rsidP="003C545A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8E7AED">
        <w:rPr>
          <w:b/>
          <w:bCs/>
        </w:rPr>
        <w:t>Step7: Follow Other Users</w:t>
      </w:r>
    </w:p>
    <w:p w14:paraId="15DB744C" w14:textId="35286774" w:rsidR="003C545A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t>Go to another user's profile by:</w:t>
      </w:r>
    </w:p>
    <w:p w14:paraId="59359991" w14:textId="08568367" w:rsidR="008E7AED" w:rsidRDefault="008E7AED" w:rsidP="003C545A">
      <w:pPr>
        <w:pStyle w:val="ListParagraph"/>
        <w:spacing w:line="480" w:lineRule="auto"/>
        <w:ind w:left="1080"/>
      </w:pPr>
      <w:r>
        <w:tab/>
      </w:r>
      <w:r w:rsidRPr="008E7AED">
        <w:t>Searching for them in the search bar, or</w:t>
      </w:r>
    </w:p>
    <w:p w14:paraId="79671BDC" w14:textId="27C6E66B" w:rsidR="008E7AED" w:rsidRDefault="008E7AED" w:rsidP="008E7AED">
      <w:pPr>
        <w:pStyle w:val="ListParagraph"/>
        <w:spacing w:line="480" w:lineRule="auto"/>
        <w:ind w:left="1080"/>
      </w:pPr>
      <w:r>
        <w:tab/>
      </w:r>
      <w:r w:rsidRPr="008E7AED">
        <w:t>Clicking on their username from a post</w:t>
      </w:r>
    </w:p>
    <w:p w14:paraId="6681DD75" w14:textId="4DA7BCEA" w:rsidR="008E7AED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t>Click the Follow button on their profile</w:t>
      </w:r>
    </w:p>
    <w:p w14:paraId="0CF4E0CE" w14:textId="7E820D4E" w:rsidR="008E7AED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t>Their posts will now appear in your News Feed</w:t>
      </w:r>
    </w:p>
    <w:p w14:paraId="2593000A" w14:textId="6364C967" w:rsidR="008E7AED" w:rsidRPr="008E7AED" w:rsidRDefault="008E7AED" w:rsidP="008E7AED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8E7AED">
        <w:rPr>
          <w:b/>
          <w:bCs/>
        </w:rPr>
        <w:t>Step8: Delete a Post</w:t>
      </w:r>
    </w:p>
    <w:p w14:paraId="10A02CD1" w14:textId="3C816F1F" w:rsidR="008E7AED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lastRenderedPageBreak/>
        <w:t>Go to single post view of your own post</w:t>
      </w:r>
    </w:p>
    <w:p w14:paraId="6A29A901" w14:textId="294C151C" w:rsidR="008E7AED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t>Click the Delete Post button</w:t>
      </w:r>
    </w:p>
    <w:p w14:paraId="39ABF020" w14:textId="5A0A83E4" w:rsidR="008E7AED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t>Confirm deletion</w:t>
      </w:r>
    </w:p>
    <w:p w14:paraId="26DF0B66" w14:textId="4F2857B2" w:rsidR="008E7AED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t>The post is removed from all views</w:t>
      </w:r>
    </w:p>
    <w:p w14:paraId="24755441" w14:textId="5D9475E4" w:rsidR="008E7AED" w:rsidRPr="008E7AED" w:rsidRDefault="008E7AED" w:rsidP="008E7AED">
      <w:pPr>
        <w:pStyle w:val="ListParagraph"/>
        <w:numPr>
          <w:ilvl w:val="0"/>
          <w:numId w:val="32"/>
        </w:numPr>
        <w:spacing w:line="480" w:lineRule="auto"/>
        <w:rPr>
          <w:b/>
          <w:bCs/>
        </w:rPr>
      </w:pPr>
      <w:r w:rsidRPr="008E7AED">
        <w:rPr>
          <w:b/>
          <w:bCs/>
        </w:rPr>
        <w:t>Step9: Log Out</w:t>
      </w:r>
    </w:p>
    <w:p w14:paraId="56F44993" w14:textId="3A58FEEA" w:rsidR="008E7AED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t>Click the Log out button in the top right corner</w:t>
      </w:r>
    </w:p>
    <w:p w14:paraId="1639730F" w14:textId="7553270C" w:rsidR="008E7AED" w:rsidRDefault="008E7AED" w:rsidP="008E7AED">
      <w:pPr>
        <w:pStyle w:val="ListParagraph"/>
        <w:numPr>
          <w:ilvl w:val="1"/>
          <w:numId w:val="30"/>
        </w:numPr>
        <w:spacing w:line="480" w:lineRule="auto"/>
      </w:pPr>
      <w:r w:rsidRPr="008E7AED">
        <w:t>You will be returned to the login page</w:t>
      </w:r>
    </w:p>
    <w:p w14:paraId="3D6BFAA6" w14:textId="4A1CB858" w:rsidR="008E7AED" w:rsidRPr="00081E25" w:rsidRDefault="008E7AED" w:rsidP="008E7AED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Data Structure:</w:t>
      </w:r>
    </w:p>
    <w:p w14:paraId="7E55A89E" w14:textId="5A284851" w:rsidR="008E7AED" w:rsidRDefault="008E7AED" w:rsidP="008E7AED">
      <w:pPr>
        <w:pStyle w:val="ListParagraph"/>
        <w:spacing w:line="480" w:lineRule="auto"/>
      </w:pPr>
      <w:r>
        <w:t xml:space="preserve">All Data is stored in </w:t>
      </w:r>
      <w:proofErr w:type="spellStart"/>
      <w:r>
        <w:t>localStorage</w:t>
      </w:r>
      <w:proofErr w:type="spellEnd"/>
      <w:r>
        <w:t xml:space="preserve"> with this structure:</w:t>
      </w:r>
    </w:p>
    <w:p w14:paraId="40BB1728" w14:textId="77777777" w:rsidR="008E7AED" w:rsidRDefault="008E7AED" w:rsidP="008E7AED">
      <w:pPr>
        <w:pStyle w:val="ListParagraph"/>
        <w:spacing w:line="480" w:lineRule="auto"/>
      </w:pPr>
      <w:r>
        <w:t>{</w:t>
      </w:r>
    </w:p>
    <w:p w14:paraId="64742B47" w14:textId="77777777" w:rsidR="008E7AED" w:rsidRDefault="008E7AED" w:rsidP="008E7AED">
      <w:pPr>
        <w:pStyle w:val="ListParagraph"/>
        <w:spacing w:line="480" w:lineRule="auto"/>
      </w:pPr>
      <w:r>
        <w:t xml:space="preserve">  "users": [</w:t>
      </w:r>
    </w:p>
    <w:p w14:paraId="57AD2326" w14:textId="77777777" w:rsidR="008E7AED" w:rsidRDefault="008E7AED" w:rsidP="008E7AED">
      <w:pPr>
        <w:pStyle w:val="ListParagraph"/>
        <w:spacing w:line="480" w:lineRule="auto"/>
      </w:pPr>
      <w:r>
        <w:t xml:space="preserve">    {</w:t>
      </w:r>
    </w:p>
    <w:p w14:paraId="282A5946" w14:textId="77777777" w:rsidR="008E7AED" w:rsidRDefault="008E7AED" w:rsidP="008E7AED">
      <w:pPr>
        <w:pStyle w:val="ListParagraph"/>
        <w:spacing w:line="480" w:lineRule="auto"/>
      </w:pPr>
      <w:r>
        <w:t xml:space="preserve">      "id": "user_123",</w:t>
      </w:r>
    </w:p>
    <w:p w14:paraId="7BAF9E8E" w14:textId="77777777" w:rsidR="008E7AED" w:rsidRDefault="008E7AED" w:rsidP="008E7AED">
      <w:pPr>
        <w:pStyle w:val="ListParagraph"/>
        <w:spacing w:line="480" w:lineRule="auto"/>
      </w:pPr>
      <w:r>
        <w:t xml:space="preserve">      "username": "</w:t>
      </w:r>
      <w:proofErr w:type="spellStart"/>
      <w:r>
        <w:t>john_doe</w:t>
      </w:r>
      <w:proofErr w:type="spellEnd"/>
      <w:r>
        <w:t>",</w:t>
      </w:r>
    </w:p>
    <w:p w14:paraId="1B629C68" w14:textId="77777777" w:rsidR="008E7AED" w:rsidRDefault="008E7AED" w:rsidP="008E7AED">
      <w:pPr>
        <w:pStyle w:val="ListParagraph"/>
        <w:spacing w:line="480" w:lineRule="auto"/>
      </w:pPr>
      <w:r>
        <w:t xml:space="preserve">      "email": "john@example.com",</w:t>
      </w:r>
    </w:p>
    <w:p w14:paraId="31170E22" w14:textId="77777777" w:rsidR="008E7AED" w:rsidRDefault="008E7AED" w:rsidP="008E7AED">
      <w:pPr>
        <w:pStyle w:val="ListParagraph"/>
        <w:spacing w:line="480" w:lineRule="auto"/>
      </w:pPr>
      <w:r>
        <w:t xml:space="preserve">      "password": "password123",</w:t>
      </w:r>
    </w:p>
    <w:p w14:paraId="5C860BB6" w14:textId="77777777" w:rsidR="008E7AED" w:rsidRDefault="008E7AED" w:rsidP="008E7AED">
      <w:pPr>
        <w:pStyle w:val="ListParagraph"/>
        <w:spacing w:line="480" w:lineRule="auto"/>
      </w:pPr>
      <w:r>
        <w:t xml:space="preserve">      "bio": "Web developer",</w:t>
      </w:r>
    </w:p>
    <w:p w14:paraId="1D7C2B66" w14:textId="77777777" w:rsidR="008E7AED" w:rsidRDefault="008E7AED" w:rsidP="008E7AED">
      <w:pPr>
        <w:pStyle w:val="ListParagraph"/>
        <w:spacing w:line="480" w:lineRule="auto"/>
      </w:pPr>
      <w:r>
        <w:t xml:space="preserve">      "</w:t>
      </w:r>
      <w:proofErr w:type="spellStart"/>
      <w:r>
        <w:t>avatarUrl</w:t>
      </w:r>
      <w:proofErr w:type="spellEnd"/>
      <w:r>
        <w:t>": "https://...",</w:t>
      </w:r>
    </w:p>
    <w:p w14:paraId="3F999935" w14:textId="77777777" w:rsidR="008E7AED" w:rsidRDefault="008E7AED" w:rsidP="008E7AED">
      <w:pPr>
        <w:pStyle w:val="ListParagraph"/>
        <w:spacing w:line="480" w:lineRule="auto"/>
      </w:pPr>
      <w:r>
        <w:t xml:space="preserve">      "</w:t>
      </w:r>
      <w:proofErr w:type="spellStart"/>
      <w:r>
        <w:t>bannerUrl</w:t>
      </w:r>
      <w:proofErr w:type="spellEnd"/>
      <w:r>
        <w:t>": "https://...",</w:t>
      </w:r>
    </w:p>
    <w:p w14:paraId="02976617" w14:textId="77777777" w:rsidR="008E7AED" w:rsidRDefault="008E7AED" w:rsidP="008E7AED">
      <w:pPr>
        <w:pStyle w:val="ListParagraph"/>
        <w:spacing w:line="480" w:lineRule="auto"/>
      </w:pPr>
      <w:r>
        <w:t xml:space="preserve">      "followers": ["user_456"],</w:t>
      </w:r>
    </w:p>
    <w:p w14:paraId="0534400C" w14:textId="77777777" w:rsidR="008E7AED" w:rsidRDefault="008E7AED" w:rsidP="008E7AED">
      <w:pPr>
        <w:pStyle w:val="ListParagraph"/>
        <w:spacing w:line="480" w:lineRule="auto"/>
      </w:pPr>
      <w:r>
        <w:t xml:space="preserve">      "following": ["user_789"]</w:t>
      </w:r>
    </w:p>
    <w:p w14:paraId="4089CEF9" w14:textId="77777777" w:rsidR="008E7AED" w:rsidRDefault="008E7AED" w:rsidP="008E7AED">
      <w:pPr>
        <w:pStyle w:val="ListParagraph"/>
        <w:spacing w:line="480" w:lineRule="auto"/>
      </w:pPr>
      <w:r>
        <w:t xml:space="preserve">    }</w:t>
      </w:r>
    </w:p>
    <w:p w14:paraId="01D6034A" w14:textId="77777777" w:rsidR="008E7AED" w:rsidRDefault="008E7AED" w:rsidP="008E7AED">
      <w:pPr>
        <w:pStyle w:val="ListParagraph"/>
        <w:spacing w:line="480" w:lineRule="auto"/>
      </w:pPr>
      <w:r>
        <w:t xml:space="preserve">  ],</w:t>
      </w:r>
    </w:p>
    <w:p w14:paraId="0A48D41A" w14:textId="77777777" w:rsidR="008E7AED" w:rsidRDefault="008E7AED" w:rsidP="008E7AED">
      <w:pPr>
        <w:pStyle w:val="ListParagraph"/>
        <w:spacing w:line="480" w:lineRule="auto"/>
      </w:pPr>
      <w:r>
        <w:t xml:space="preserve">  "posts": [</w:t>
      </w:r>
    </w:p>
    <w:p w14:paraId="26FD8EFD" w14:textId="77777777" w:rsidR="008E7AED" w:rsidRDefault="008E7AED" w:rsidP="008E7AED">
      <w:pPr>
        <w:pStyle w:val="ListParagraph"/>
        <w:spacing w:line="480" w:lineRule="auto"/>
      </w:pPr>
      <w:r>
        <w:lastRenderedPageBreak/>
        <w:t xml:space="preserve">    {</w:t>
      </w:r>
    </w:p>
    <w:p w14:paraId="68634A74" w14:textId="77777777" w:rsidR="008E7AED" w:rsidRDefault="008E7AED" w:rsidP="008E7AED">
      <w:pPr>
        <w:pStyle w:val="ListParagraph"/>
        <w:spacing w:line="480" w:lineRule="auto"/>
      </w:pPr>
      <w:r>
        <w:t xml:space="preserve">      "id": "post_123",</w:t>
      </w:r>
    </w:p>
    <w:p w14:paraId="442C2AD4" w14:textId="77777777" w:rsidR="008E7AED" w:rsidRDefault="008E7AED" w:rsidP="008E7AED">
      <w:pPr>
        <w:pStyle w:val="ListParagraph"/>
        <w:spacing w:line="480" w:lineRule="auto"/>
      </w:pPr>
      <w:r>
        <w:t xml:space="preserve">      "</w:t>
      </w:r>
      <w:proofErr w:type="spellStart"/>
      <w:r>
        <w:t>authorId</w:t>
      </w:r>
      <w:proofErr w:type="spellEnd"/>
      <w:r>
        <w:t>": "user_123",</w:t>
      </w:r>
    </w:p>
    <w:p w14:paraId="6D73F1B6" w14:textId="77777777" w:rsidR="008E7AED" w:rsidRDefault="008E7AED" w:rsidP="008E7AED">
      <w:pPr>
        <w:pStyle w:val="ListParagraph"/>
        <w:spacing w:line="480" w:lineRule="auto"/>
      </w:pPr>
      <w:r>
        <w:t xml:space="preserve">      "caption": "Hello world!",</w:t>
      </w:r>
    </w:p>
    <w:p w14:paraId="140CC623" w14:textId="77777777" w:rsidR="008E7AED" w:rsidRDefault="008E7AED" w:rsidP="008E7AED">
      <w:pPr>
        <w:pStyle w:val="ListParagraph"/>
        <w:spacing w:line="480" w:lineRule="auto"/>
      </w:pPr>
      <w:r>
        <w:t xml:space="preserve">      "</w:t>
      </w:r>
      <w:proofErr w:type="spellStart"/>
      <w:r>
        <w:t>imageUrl</w:t>
      </w:r>
      <w:proofErr w:type="spellEnd"/>
      <w:r>
        <w:t>": "https://...",</w:t>
      </w:r>
    </w:p>
    <w:p w14:paraId="4919D94C" w14:textId="77777777" w:rsidR="008E7AED" w:rsidRDefault="008E7AED" w:rsidP="008E7AED">
      <w:pPr>
        <w:pStyle w:val="ListParagraph"/>
        <w:spacing w:line="480" w:lineRule="auto"/>
      </w:pPr>
      <w:r>
        <w:t xml:space="preserve">      "timestamp": 1700000000000,</w:t>
      </w:r>
    </w:p>
    <w:p w14:paraId="7FB2155E" w14:textId="77777777" w:rsidR="008E7AED" w:rsidRDefault="008E7AED" w:rsidP="008E7AED">
      <w:pPr>
        <w:pStyle w:val="ListParagraph"/>
        <w:spacing w:line="480" w:lineRule="auto"/>
      </w:pPr>
      <w:r>
        <w:t xml:space="preserve">      "likes": ["user_456"],</w:t>
      </w:r>
    </w:p>
    <w:p w14:paraId="6DEAB267" w14:textId="77777777" w:rsidR="008E7AED" w:rsidRDefault="008E7AED" w:rsidP="008E7AED">
      <w:pPr>
        <w:pStyle w:val="ListParagraph"/>
        <w:spacing w:line="480" w:lineRule="auto"/>
      </w:pPr>
      <w:r>
        <w:t xml:space="preserve">      "comments": [</w:t>
      </w:r>
    </w:p>
    <w:p w14:paraId="5FCB11FA" w14:textId="77777777" w:rsidR="008E7AED" w:rsidRDefault="008E7AED" w:rsidP="008E7AED">
      <w:pPr>
        <w:pStyle w:val="ListParagraph"/>
        <w:spacing w:line="480" w:lineRule="auto"/>
      </w:pPr>
      <w:r>
        <w:t xml:space="preserve">        {</w:t>
      </w:r>
    </w:p>
    <w:p w14:paraId="0C7D87B4" w14:textId="77777777" w:rsidR="008E7AED" w:rsidRDefault="008E7AED" w:rsidP="008E7AED">
      <w:pPr>
        <w:pStyle w:val="ListParagraph"/>
        <w:spacing w:line="480" w:lineRule="auto"/>
      </w:pPr>
      <w:r>
        <w:t xml:space="preserve">          "id": "comment_123",</w:t>
      </w:r>
    </w:p>
    <w:p w14:paraId="46CBBCBD" w14:textId="77777777" w:rsidR="008E7AED" w:rsidRDefault="008E7AED" w:rsidP="008E7AED">
      <w:pPr>
        <w:pStyle w:val="ListParagraph"/>
        <w:spacing w:line="480" w:lineRule="auto"/>
      </w:pPr>
      <w:r>
        <w:t xml:space="preserve">          "</w:t>
      </w:r>
      <w:proofErr w:type="spellStart"/>
      <w:r>
        <w:t>authorId</w:t>
      </w:r>
      <w:proofErr w:type="spellEnd"/>
      <w:r>
        <w:t>": "user_456",</w:t>
      </w:r>
    </w:p>
    <w:p w14:paraId="111468EB" w14:textId="77777777" w:rsidR="008E7AED" w:rsidRDefault="008E7AED" w:rsidP="008E7AED">
      <w:pPr>
        <w:pStyle w:val="ListParagraph"/>
        <w:spacing w:line="480" w:lineRule="auto"/>
      </w:pPr>
      <w:r>
        <w:t xml:space="preserve">          "text": "Nice post!",</w:t>
      </w:r>
    </w:p>
    <w:p w14:paraId="5709B312" w14:textId="77777777" w:rsidR="008E7AED" w:rsidRDefault="008E7AED" w:rsidP="008E7AED">
      <w:pPr>
        <w:pStyle w:val="ListParagraph"/>
        <w:spacing w:line="480" w:lineRule="auto"/>
      </w:pPr>
      <w:r>
        <w:t xml:space="preserve">          "timestamp": 1700000000000</w:t>
      </w:r>
    </w:p>
    <w:p w14:paraId="2A27A01E" w14:textId="77777777" w:rsidR="008E7AED" w:rsidRDefault="008E7AED" w:rsidP="008E7AED">
      <w:pPr>
        <w:pStyle w:val="ListParagraph"/>
        <w:spacing w:line="480" w:lineRule="auto"/>
      </w:pPr>
      <w:r>
        <w:t xml:space="preserve">        }</w:t>
      </w:r>
    </w:p>
    <w:p w14:paraId="4D366BED" w14:textId="77777777" w:rsidR="008E7AED" w:rsidRDefault="008E7AED" w:rsidP="008E7AED">
      <w:pPr>
        <w:pStyle w:val="ListParagraph"/>
        <w:spacing w:line="480" w:lineRule="auto"/>
      </w:pPr>
      <w:r>
        <w:t xml:space="preserve">      ]</w:t>
      </w:r>
    </w:p>
    <w:p w14:paraId="3BD73273" w14:textId="77777777" w:rsidR="008E7AED" w:rsidRDefault="008E7AED" w:rsidP="008E7AED">
      <w:pPr>
        <w:pStyle w:val="ListParagraph"/>
        <w:spacing w:line="480" w:lineRule="auto"/>
      </w:pPr>
      <w:r>
        <w:t xml:space="preserve">    }</w:t>
      </w:r>
    </w:p>
    <w:p w14:paraId="49B726F7" w14:textId="77777777" w:rsidR="008E7AED" w:rsidRDefault="008E7AED" w:rsidP="008E7AED">
      <w:pPr>
        <w:pStyle w:val="ListParagraph"/>
        <w:spacing w:line="480" w:lineRule="auto"/>
      </w:pPr>
      <w:r>
        <w:t xml:space="preserve">  ],</w:t>
      </w:r>
    </w:p>
    <w:p w14:paraId="125EAC9F" w14:textId="77777777" w:rsidR="008E7AED" w:rsidRDefault="008E7AED" w:rsidP="008E7AED">
      <w:pPr>
        <w:pStyle w:val="ListParagraph"/>
        <w:spacing w:line="480" w:lineRule="auto"/>
      </w:pPr>
      <w:r>
        <w:t xml:space="preserve">  "session": {</w:t>
      </w:r>
    </w:p>
    <w:p w14:paraId="55110FE6" w14:textId="77777777" w:rsidR="008E7AED" w:rsidRDefault="008E7AED" w:rsidP="008E7AED">
      <w:pPr>
        <w:pStyle w:val="ListParagraph"/>
        <w:spacing w:line="480" w:lineRule="auto"/>
      </w:pPr>
      <w:r>
        <w:t xml:space="preserve">    "</w:t>
      </w:r>
      <w:proofErr w:type="spellStart"/>
      <w:r>
        <w:t>userId</w:t>
      </w:r>
      <w:proofErr w:type="spellEnd"/>
      <w:r>
        <w:t>": "user_123"</w:t>
      </w:r>
    </w:p>
    <w:p w14:paraId="0A9BD6FB" w14:textId="77777777" w:rsidR="008E7AED" w:rsidRDefault="008E7AED" w:rsidP="008E7AED">
      <w:pPr>
        <w:pStyle w:val="ListParagraph"/>
        <w:spacing w:line="480" w:lineRule="auto"/>
      </w:pPr>
      <w:r>
        <w:t xml:space="preserve">  }</w:t>
      </w:r>
    </w:p>
    <w:p w14:paraId="68282BDF" w14:textId="7EB1E60E" w:rsidR="008E7AED" w:rsidRDefault="008E7AED" w:rsidP="008E7AED">
      <w:pPr>
        <w:pStyle w:val="ListParagraph"/>
        <w:spacing w:line="480" w:lineRule="auto"/>
      </w:pPr>
      <w:r>
        <w:t>}.</w:t>
      </w:r>
    </w:p>
    <w:p w14:paraId="5C81BCD9" w14:textId="1CE61423" w:rsidR="003C545A" w:rsidRPr="00081E25" w:rsidRDefault="00081E25" w:rsidP="00081E25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Project Links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18"/>
        <w:gridCol w:w="4412"/>
      </w:tblGrid>
      <w:tr w:rsidR="00081E25" w14:paraId="450AE37A" w14:textId="77777777" w:rsidTr="00081E25">
        <w:tc>
          <w:tcPr>
            <w:tcW w:w="4675" w:type="dxa"/>
          </w:tcPr>
          <w:p w14:paraId="3037237B" w14:textId="39FC2723" w:rsidR="00081E25" w:rsidRDefault="00081E25" w:rsidP="00081E25">
            <w:pPr>
              <w:pStyle w:val="ListParagraph"/>
              <w:spacing w:line="480" w:lineRule="auto"/>
              <w:ind w:left="0"/>
            </w:pPr>
            <w:r>
              <w:t>Link</w:t>
            </w:r>
          </w:p>
        </w:tc>
        <w:tc>
          <w:tcPr>
            <w:tcW w:w="4675" w:type="dxa"/>
          </w:tcPr>
          <w:p w14:paraId="4E58F063" w14:textId="39132B11" w:rsidR="00081E25" w:rsidRDefault="00081E25" w:rsidP="00081E25">
            <w:pPr>
              <w:pStyle w:val="ListParagraph"/>
              <w:spacing w:line="480" w:lineRule="auto"/>
              <w:ind w:left="0"/>
            </w:pPr>
            <w:r>
              <w:t>URL</w:t>
            </w:r>
          </w:p>
        </w:tc>
      </w:tr>
      <w:tr w:rsidR="00081E25" w14:paraId="6EA1E48E" w14:textId="77777777" w:rsidTr="00081E25">
        <w:tc>
          <w:tcPr>
            <w:tcW w:w="4675" w:type="dxa"/>
          </w:tcPr>
          <w:p w14:paraId="4DC58D2C" w14:textId="2ED59295" w:rsidR="00081E25" w:rsidRDefault="00081E25" w:rsidP="00081E25">
            <w:pPr>
              <w:pStyle w:val="ListParagraph"/>
              <w:spacing w:line="480" w:lineRule="auto"/>
              <w:ind w:left="0"/>
            </w:pPr>
            <w:r w:rsidRPr="00081E25">
              <w:lastRenderedPageBreak/>
              <w:t>GitHub Repository</w:t>
            </w:r>
          </w:p>
        </w:tc>
        <w:tc>
          <w:tcPr>
            <w:tcW w:w="4675" w:type="dxa"/>
          </w:tcPr>
          <w:p w14:paraId="2EC5A043" w14:textId="625EB04E" w:rsidR="00081E25" w:rsidRDefault="00081E25" w:rsidP="00081E25">
            <w:pPr>
              <w:pStyle w:val="ListParagraph"/>
              <w:spacing w:line="480" w:lineRule="auto"/>
              <w:ind w:left="0"/>
            </w:pPr>
            <w:hyperlink r:id="rId10" w:history="1">
              <w:r w:rsidRPr="00081E25">
                <w:rPr>
                  <w:rStyle w:val="Hyperlink"/>
                </w:rPr>
                <w:t>https://github.com/Samya-ab/WebDevPoject-Spring26/tree/main</w:t>
              </w:r>
            </w:hyperlink>
          </w:p>
        </w:tc>
      </w:tr>
      <w:tr w:rsidR="00081E25" w14:paraId="3CB90AEF" w14:textId="77777777" w:rsidTr="00081E25">
        <w:tc>
          <w:tcPr>
            <w:tcW w:w="4675" w:type="dxa"/>
          </w:tcPr>
          <w:p w14:paraId="53CA20F5" w14:textId="3CB3FED9" w:rsidR="00081E25" w:rsidRDefault="00081E25" w:rsidP="00081E25">
            <w:pPr>
              <w:pStyle w:val="ListParagraph"/>
              <w:spacing w:line="480" w:lineRule="auto"/>
              <w:ind w:left="0"/>
            </w:pPr>
            <w:r w:rsidRPr="00081E25">
              <w:t>Live Demo</w:t>
            </w:r>
          </w:p>
        </w:tc>
        <w:tc>
          <w:tcPr>
            <w:tcW w:w="4675" w:type="dxa"/>
          </w:tcPr>
          <w:p w14:paraId="0C5F3D22" w14:textId="77777777" w:rsidR="00081E25" w:rsidRDefault="00081E25" w:rsidP="00081E25">
            <w:pPr>
              <w:pStyle w:val="ListParagraph"/>
              <w:spacing w:line="480" w:lineRule="auto"/>
              <w:ind w:left="0"/>
            </w:pPr>
          </w:p>
        </w:tc>
      </w:tr>
    </w:tbl>
    <w:p w14:paraId="3C3D3E27" w14:textId="77777777" w:rsidR="00081E25" w:rsidRDefault="00081E25" w:rsidP="00081E25">
      <w:pPr>
        <w:pStyle w:val="ListParagraph"/>
        <w:spacing w:line="480" w:lineRule="auto"/>
      </w:pPr>
    </w:p>
    <w:p w14:paraId="04B87BED" w14:textId="77777777" w:rsidR="003C545A" w:rsidRDefault="003C545A" w:rsidP="003C545A">
      <w:pPr>
        <w:pStyle w:val="ListParagraph"/>
        <w:spacing w:line="480" w:lineRule="auto"/>
        <w:ind w:left="1080" w:firstLine="336"/>
      </w:pPr>
    </w:p>
    <w:p w14:paraId="52B12747" w14:textId="20DBCDCF" w:rsidR="003C545A" w:rsidRPr="00081E25" w:rsidRDefault="00081E25" w:rsidP="00081E25">
      <w:pPr>
        <w:pStyle w:val="ListParagraph"/>
        <w:numPr>
          <w:ilvl w:val="0"/>
          <w:numId w:val="30"/>
        </w:numPr>
        <w:spacing w:line="480" w:lineRule="auto"/>
        <w:rPr>
          <w:b/>
          <w:bCs/>
          <w:sz w:val="24"/>
          <w:szCs w:val="24"/>
        </w:rPr>
      </w:pPr>
      <w:r w:rsidRPr="00081E25">
        <w:rPr>
          <w:b/>
          <w:bCs/>
          <w:sz w:val="24"/>
          <w:szCs w:val="24"/>
        </w:rPr>
        <w:t>Conclusion:</w:t>
      </w:r>
    </w:p>
    <w:p w14:paraId="0258D111" w14:textId="56C29176" w:rsidR="00081E25" w:rsidRDefault="00081E25" w:rsidP="00081E25">
      <w:pPr>
        <w:pStyle w:val="ListParagraph"/>
        <w:spacing w:line="480" w:lineRule="auto"/>
      </w:pPr>
      <w:r w:rsidRPr="00081E25">
        <w:t xml:space="preserve">Murmur CMPS 350 successfully implements all the main features required for Phase 1 of the project. The application exhibits proper use of Semantic HTML5, CSS Grid/Flexbox for responsive layout, and vanilla JavaScript for interactivity with </w:t>
      </w:r>
      <w:proofErr w:type="spellStart"/>
      <w:r w:rsidRPr="00081E25">
        <w:t>localStorage</w:t>
      </w:r>
      <w:proofErr w:type="spellEnd"/>
      <w:r w:rsidRPr="00081E25">
        <w:t xml:space="preserve"> persistence. The interface is user-friendly, visually consistent and fully functional across all device sizes.</w:t>
      </w:r>
    </w:p>
    <w:p w14:paraId="236FEC26" w14:textId="77777777" w:rsidR="004C68C5" w:rsidRPr="00855982" w:rsidRDefault="004C68C5" w:rsidP="004C68C5">
      <w:pPr>
        <w:spacing w:line="480" w:lineRule="auto"/>
      </w:pPr>
    </w:p>
    <w:sectPr w:rsidR="004C68C5" w:rsidRPr="00855982" w:rsidSect="00855982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DC71" w14:textId="77777777" w:rsidR="00EB0E0B" w:rsidRDefault="00EB0E0B" w:rsidP="00855982">
      <w:pPr>
        <w:spacing w:after="0" w:line="240" w:lineRule="auto"/>
      </w:pPr>
      <w:r>
        <w:separator/>
      </w:r>
    </w:p>
  </w:endnote>
  <w:endnote w:type="continuationSeparator" w:id="0">
    <w:p w14:paraId="770BA4F3" w14:textId="77777777" w:rsidR="00EB0E0B" w:rsidRDefault="00EB0E0B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2A1124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F19C" w14:textId="77777777" w:rsidR="00EB0E0B" w:rsidRDefault="00EB0E0B" w:rsidP="00855982">
      <w:pPr>
        <w:spacing w:after="0" w:line="240" w:lineRule="auto"/>
      </w:pPr>
      <w:r>
        <w:separator/>
      </w:r>
    </w:p>
  </w:footnote>
  <w:footnote w:type="continuationSeparator" w:id="0">
    <w:p w14:paraId="179EA180" w14:textId="77777777" w:rsidR="00EB0E0B" w:rsidRDefault="00EB0E0B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4A26499"/>
    <w:multiLevelType w:val="hybridMultilevel"/>
    <w:tmpl w:val="C0287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16466A"/>
    <w:multiLevelType w:val="hybridMultilevel"/>
    <w:tmpl w:val="79A66FE6"/>
    <w:lvl w:ilvl="0" w:tplc="833AB94E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03716E"/>
    <w:multiLevelType w:val="hybridMultilevel"/>
    <w:tmpl w:val="835AA8DA"/>
    <w:lvl w:ilvl="0" w:tplc="1F2416AE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3081831">
    <w:abstractNumId w:val="14"/>
  </w:num>
  <w:num w:numId="2" w16cid:durableId="1352977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006460">
    <w:abstractNumId w:val="14"/>
  </w:num>
  <w:num w:numId="4" w16cid:durableId="1237398288">
    <w:abstractNumId w:val="14"/>
  </w:num>
  <w:num w:numId="5" w16cid:durableId="1346057379">
    <w:abstractNumId w:val="14"/>
  </w:num>
  <w:num w:numId="6" w16cid:durableId="1796634310">
    <w:abstractNumId w:val="14"/>
  </w:num>
  <w:num w:numId="7" w16cid:durableId="2007171075">
    <w:abstractNumId w:val="14"/>
  </w:num>
  <w:num w:numId="8" w16cid:durableId="1625620585">
    <w:abstractNumId w:val="14"/>
  </w:num>
  <w:num w:numId="9" w16cid:durableId="1289431530">
    <w:abstractNumId w:val="14"/>
  </w:num>
  <w:num w:numId="10" w16cid:durableId="1824227063">
    <w:abstractNumId w:val="14"/>
  </w:num>
  <w:num w:numId="11" w16cid:durableId="2038195182">
    <w:abstractNumId w:val="14"/>
  </w:num>
  <w:num w:numId="12" w16cid:durableId="821967727">
    <w:abstractNumId w:val="14"/>
  </w:num>
  <w:num w:numId="13" w16cid:durableId="1161313946">
    <w:abstractNumId w:val="10"/>
  </w:num>
  <w:num w:numId="14" w16cid:durableId="400325735">
    <w:abstractNumId w:val="18"/>
  </w:num>
  <w:num w:numId="15" w16cid:durableId="215553215">
    <w:abstractNumId w:val="11"/>
  </w:num>
  <w:num w:numId="16" w16cid:durableId="1373574631">
    <w:abstractNumId w:val="12"/>
  </w:num>
  <w:num w:numId="17" w16cid:durableId="267978931">
    <w:abstractNumId w:val="9"/>
  </w:num>
  <w:num w:numId="18" w16cid:durableId="1951620056">
    <w:abstractNumId w:val="7"/>
  </w:num>
  <w:num w:numId="19" w16cid:durableId="864368929">
    <w:abstractNumId w:val="6"/>
  </w:num>
  <w:num w:numId="20" w16cid:durableId="161746882">
    <w:abstractNumId w:val="5"/>
  </w:num>
  <w:num w:numId="21" w16cid:durableId="501551508">
    <w:abstractNumId w:val="4"/>
  </w:num>
  <w:num w:numId="22" w16cid:durableId="4091054">
    <w:abstractNumId w:val="8"/>
  </w:num>
  <w:num w:numId="23" w16cid:durableId="1277642106">
    <w:abstractNumId w:val="3"/>
  </w:num>
  <w:num w:numId="24" w16cid:durableId="1703170354">
    <w:abstractNumId w:val="2"/>
  </w:num>
  <w:num w:numId="25" w16cid:durableId="1046561228">
    <w:abstractNumId w:val="1"/>
  </w:num>
  <w:num w:numId="26" w16cid:durableId="1608732533">
    <w:abstractNumId w:val="0"/>
  </w:num>
  <w:num w:numId="27" w16cid:durableId="203324499">
    <w:abstractNumId w:val="13"/>
  </w:num>
  <w:num w:numId="28" w16cid:durableId="253706887">
    <w:abstractNumId w:val="15"/>
  </w:num>
  <w:num w:numId="29" w16cid:durableId="322323041">
    <w:abstractNumId w:val="17"/>
  </w:num>
  <w:num w:numId="30" w16cid:durableId="1564946194">
    <w:abstractNumId w:val="16"/>
  </w:num>
  <w:num w:numId="31" w16cid:durableId="2028867488">
    <w:abstractNumId w:val="20"/>
  </w:num>
  <w:num w:numId="32" w16cid:durableId="5056768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F2"/>
    <w:rsid w:val="00081E25"/>
    <w:rsid w:val="00093972"/>
    <w:rsid w:val="001D4362"/>
    <w:rsid w:val="0023516F"/>
    <w:rsid w:val="003C545A"/>
    <w:rsid w:val="004C68C5"/>
    <w:rsid w:val="006D1053"/>
    <w:rsid w:val="007833A7"/>
    <w:rsid w:val="00855982"/>
    <w:rsid w:val="008E7AED"/>
    <w:rsid w:val="00995AF2"/>
    <w:rsid w:val="00A10484"/>
    <w:rsid w:val="00B2505F"/>
    <w:rsid w:val="00EB0E0B"/>
    <w:rsid w:val="00F14B20"/>
    <w:rsid w:val="00FD1224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23EE"/>
  <w15:chartTrackingRefBased/>
  <w15:docId w15:val="{79ACA57C-11DE-411E-B90A-11694F88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ListParagraph">
    <w:name w:val="List Paragraph"/>
    <w:basedOn w:val="Normal"/>
    <w:uiPriority w:val="34"/>
    <w:unhideWhenUsed/>
    <w:qFormat/>
    <w:rsid w:val="00995AF2"/>
    <w:pPr>
      <w:ind w:left="720"/>
      <w:contextualSpacing/>
    </w:pPr>
  </w:style>
  <w:style w:type="table" w:styleId="TableGrid">
    <w:name w:val="Table Grid"/>
    <w:basedOn w:val="TableNormal"/>
    <w:uiPriority w:val="39"/>
    <w:rsid w:val="00995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81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github.com/Samya-ab/WebDevPoject-Spring26/tree/mai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48</TotalTime>
  <Pages>8</Pages>
  <Words>738</Words>
  <Characters>3872</Characters>
  <Application>Microsoft Office Word</Application>
  <DocSecurity>0</DocSecurity>
  <Lines>207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Samya Iskinder Abadir</cp:lastModifiedBy>
  <cp:revision>3</cp:revision>
  <dcterms:created xsi:type="dcterms:W3CDTF">2026-03-25T20:19:00Z</dcterms:created>
  <dcterms:modified xsi:type="dcterms:W3CDTF">2026-03-26T12:03:00Z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